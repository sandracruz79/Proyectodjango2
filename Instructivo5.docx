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2208"/>
        <w:tblW w:w="11294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8"/>
        <w:gridCol w:w="6"/>
        <w:gridCol w:w="990"/>
      </w:tblGrid>
      <w:tr w:rsidR="00F75697" w:rsidRPr="004C0AD1" w14:paraId="0628772C" w14:textId="77777777" w:rsidTr="00F75697">
        <w:trPr>
          <w:trHeight w:val="358"/>
        </w:trPr>
        <w:tc>
          <w:tcPr>
            <w:tcW w:w="10298" w:type="dxa"/>
          </w:tcPr>
          <w:p w14:paraId="11EF4EFA" w14:textId="77777777" w:rsidR="00F75697" w:rsidRPr="004C0AD1" w:rsidRDefault="00F75697" w:rsidP="00F75697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7F2F17D" wp14:editId="2E270913">
                      <wp:extent cx="6539670" cy="309093"/>
                      <wp:effectExtent l="0" t="0" r="0" b="1524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39670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0C3F21" w14:textId="77777777" w:rsidR="00F75697" w:rsidRPr="00F75697" w:rsidRDefault="00F75697" w:rsidP="00F75697">
                                  <w:pPr>
                                    <w:pStyle w:val="Subttulo"/>
                                    <w:jc w:val="center"/>
                                    <w:rPr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75697">
                                    <w:rPr>
                                      <w:color w:val="auto"/>
                                      <w:sz w:val="32"/>
                                      <w:szCs w:val="32"/>
                                      <w:lang w:bidi="es-ES"/>
                                    </w:rPr>
                                    <w:t>Sena Regional Tolima- Centro de Industria y Construcción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7F2F1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width:514.9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" filled="f" stroked="f" strokeweight=".5pt">
                      <v:textbox inset=",,,0">
                        <w:txbxContent>
                          <w:p w14:paraId="7A0C3F21" w14:textId="77777777" w:rsidR="00F75697" w:rsidRPr="00F75697" w:rsidRDefault="00F75697" w:rsidP="00F75697">
                            <w:pPr>
                              <w:pStyle w:val="Subttulo"/>
                              <w:jc w:val="center"/>
                              <w:rPr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75697">
                              <w:rPr>
                                <w:color w:val="auto"/>
                                <w:sz w:val="32"/>
                                <w:szCs w:val="32"/>
                                <w:lang w:bidi="es-ES"/>
                              </w:rPr>
                              <w:t>Sena Regional Tolima- Centro de Industria y Construcción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24B57E80" w14:textId="77777777" w:rsidR="00F75697" w:rsidRPr="004C0AD1" w:rsidRDefault="00F75697" w:rsidP="00F75697"/>
        </w:tc>
        <w:tc>
          <w:tcPr>
            <w:tcW w:w="990" w:type="dxa"/>
            <w:vAlign w:val="bottom"/>
          </w:tcPr>
          <w:p w14:paraId="61C2B862" w14:textId="77777777" w:rsidR="00F75697" w:rsidRPr="004C0AD1" w:rsidRDefault="00F75697" w:rsidP="00F75697">
            <w:pPr>
              <w:jc w:val="right"/>
            </w:pPr>
          </w:p>
        </w:tc>
      </w:tr>
      <w:tr w:rsidR="00F75697" w:rsidRPr="004C0AD1" w14:paraId="67544BF5" w14:textId="77777777" w:rsidTr="00F75697">
        <w:trPr>
          <w:trHeight w:val="1197"/>
        </w:trPr>
        <w:tc>
          <w:tcPr>
            <w:tcW w:w="10298" w:type="dxa"/>
          </w:tcPr>
          <w:p w14:paraId="59709838" w14:textId="3EB6F6D7" w:rsidR="00F75697" w:rsidRPr="004C0AD1" w:rsidRDefault="00007474" w:rsidP="00F75697">
            <w:r>
              <w:rPr>
                <w:noProof/>
                <w:lang w:bidi="es-ES"/>
              </w:rPr>
              <w:drawing>
                <wp:anchor distT="0" distB="0" distL="114300" distR="114300" simplePos="0" relativeHeight="251660288" behindDoc="1" locked="0" layoutInCell="1" allowOverlap="1" wp14:anchorId="3649A2B9" wp14:editId="1DE2BD59">
                  <wp:simplePos x="0" y="0"/>
                  <wp:positionH relativeFrom="column">
                    <wp:posOffset>5641146</wp:posOffset>
                  </wp:positionH>
                  <wp:positionV relativeFrom="paragraph">
                    <wp:posOffset>182852</wp:posOffset>
                  </wp:positionV>
                  <wp:extent cx="898525" cy="871220"/>
                  <wp:effectExtent l="0" t="0" r="0" b="5080"/>
                  <wp:wrapTight wrapText="bothSides">
                    <wp:wrapPolygon edited="0">
                      <wp:start x="0" y="0"/>
                      <wp:lineTo x="0" y="21254"/>
                      <wp:lineTo x="21066" y="21254"/>
                      <wp:lineTo x="21066" y="0"/>
                      <wp:lineTo x="0" y="0"/>
                    </wp:wrapPolygon>
                  </wp:wrapTight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25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5697"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A93EE61" wp14:editId="71878EEA">
                      <wp:extent cx="5486400" cy="1416813"/>
                      <wp:effectExtent l="0" t="0" r="0" b="635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6400" cy="14168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DEC6A8" w14:textId="33CF5F7A" w:rsidR="00F75697" w:rsidRPr="00A45C94" w:rsidRDefault="00007474" w:rsidP="00F75697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1B5EEA">
                                    <w:rPr>
                                      <w:sz w:val="22"/>
                                      <w:szCs w:val="18"/>
                                    </w:rPr>
                                    <w:t xml:space="preserve">   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Elaborado por los Instructores:</w:t>
                                  </w:r>
                                </w:p>
                                <w:p w14:paraId="7777E3A2" w14:textId="327254FF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Sandra Milena Cruz Molano</w:t>
                                  </w:r>
                                </w:p>
                                <w:p w14:paraId="4D64BE6E" w14:textId="3FC6C84A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Adriana Lucia Rincón Forero</w:t>
                                  </w:r>
                                </w:p>
                                <w:p w14:paraId="2CEA501D" w14:textId="1013898D" w:rsidR="00F75697" w:rsidRPr="00A45C94" w:rsidRDefault="00F75697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A45C94">
                                    <w:rPr>
                                      <w:sz w:val="20"/>
                                      <w:szCs w:val="16"/>
                                    </w:rPr>
                                    <w:t>Jose Mauricio Mahecha</w:t>
                                  </w:r>
                                </w:p>
                                <w:p w14:paraId="34102D52" w14:textId="0AFC9C7D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Jorge Yesid Vázquez Rey</w:t>
                                  </w:r>
                                </w:p>
                                <w:p w14:paraId="4B596706" w14:textId="3771F596" w:rsidR="001B5EEA" w:rsidRPr="00A45C94" w:rsidRDefault="001B5EEA" w:rsidP="00F7569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</w:pPr>
                                  <w:r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>2023</w:t>
                                  </w:r>
                                  <w:r w:rsidR="00A45C94"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 xml:space="preserve"> </w:t>
                                  </w:r>
                                  <w:r w:rsidR="00A45C94" w:rsidRPr="00A45C94">
                                    <w:rPr>
                                      <w:rFonts w:cstheme="minorHAnsi"/>
                                      <w:b/>
                                      <w:bCs/>
                                      <w:sz w:val="22"/>
                                      <w:szCs w:val="18"/>
                                    </w:rPr>
                                    <w:t>©</w:t>
                                  </w:r>
                                </w:p>
                                <w:p w14:paraId="6BA772E3" w14:textId="77777777" w:rsidR="00F75697" w:rsidRPr="00F75697" w:rsidRDefault="00F75697" w:rsidP="00F7569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93EE61" id="Cuadro de texto 7" o:spid="_x0000_s1027" type="#_x0000_t202" style="width:6in;height:11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r8GgIAADQEAAAOAAAAZHJzL2Uyb0RvYy54bWysU8tu2zAQvBfoPxC815Ic2XUF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" filled="f" stroked="f" strokeweight=".5pt">
                      <v:textbox>
                        <w:txbxContent>
                          <w:p w14:paraId="42DEC6A8" w14:textId="33CF5F7A" w:rsidR="00F75697" w:rsidRPr="00A45C94" w:rsidRDefault="00007474" w:rsidP="00F75697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1B5EEA">
                              <w:rPr>
                                <w:sz w:val="22"/>
                                <w:szCs w:val="18"/>
                              </w:rPr>
                              <w:t xml:space="preserve">   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Elaborado por los Instructores:</w:t>
                            </w:r>
                          </w:p>
                          <w:p w14:paraId="7777E3A2" w14:textId="327254FF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Sandra Milena Cruz Molano</w:t>
                            </w:r>
                          </w:p>
                          <w:p w14:paraId="4D64BE6E" w14:textId="3FC6C84A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Adriana Lucia Rincón Forero</w:t>
                            </w:r>
                          </w:p>
                          <w:p w14:paraId="2CEA501D" w14:textId="1013898D" w:rsidR="00F75697" w:rsidRPr="00A45C94" w:rsidRDefault="00F75697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A45C94">
                              <w:rPr>
                                <w:sz w:val="20"/>
                                <w:szCs w:val="16"/>
                              </w:rPr>
                              <w:t>Jose Mauricio Mahecha</w:t>
                            </w:r>
                          </w:p>
                          <w:p w14:paraId="34102D52" w14:textId="0AFC9C7D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Jorge Yesid Vázquez Rey</w:t>
                            </w:r>
                          </w:p>
                          <w:p w14:paraId="4B596706" w14:textId="3771F596" w:rsidR="001B5EEA" w:rsidRPr="00A45C94" w:rsidRDefault="001B5EEA" w:rsidP="00F75697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</w:pPr>
                            <w:r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>2023</w:t>
                            </w:r>
                            <w:r w:rsidR="00A45C94"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="00A45C94" w:rsidRPr="00A45C94"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18"/>
                              </w:rPr>
                              <w:t>©</w:t>
                            </w:r>
                          </w:p>
                          <w:p w14:paraId="6BA772E3" w14:textId="77777777" w:rsidR="00F75697" w:rsidRPr="00F75697" w:rsidRDefault="00F75697" w:rsidP="00F75697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4F8C6FE3" w14:textId="64DE4982" w:rsidR="00F75697" w:rsidRPr="004C0AD1" w:rsidRDefault="00F75697" w:rsidP="00F75697"/>
        </w:tc>
        <w:tc>
          <w:tcPr>
            <w:tcW w:w="990" w:type="dxa"/>
            <w:vAlign w:val="bottom"/>
          </w:tcPr>
          <w:p w14:paraId="59AD459C" w14:textId="2BA9981F" w:rsidR="00F75697" w:rsidRPr="004C0AD1" w:rsidRDefault="00F75697" w:rsidP="00F75697">
            <w:pPr>
              <w:jc w:val="right"/>
            </w:pPr>
          </w:p>
        </w:tc>
      </w:tr>
    </w:tbl>
    <w:p w14:paraId="572A012F" w14:textId="003A3F40" w:rsidR="001E59F3" w:rsidRPr="004C0AD1" w:rsidRDefault="00C04E88" w:rsidP="00A91D75">
      <w:r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5599324C" wp14:editId="6F1D004A">
            <wp:simplePos x="0" y="0"/>
            <wp:positionH relativeFrom="column">
              <wp:posOffset>97790</wp:posOffset>
            </wp:positionH>
            <wp:positionV relativeFrom="paragraph">
              <wp:posOffset>541655</wp:posOffset>
            </wp:positionV>
            <wp:extent cx="6475095" cy="464820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AF87595" wp14:editId="523BEA0E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1590" b="1270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E3E32" id="Rectángulo 2" o:spid="_x0000_s1026" alt="rectángulo de color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" fillcolor="#f3d569 [3206]" strokecolor="green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41A383FA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AF1F0" w14:textId="72E0BEE6" w:rsidR="00A91D75" w:rsidRPr="00F75697" w:rsidRDefault="00C6323A" w:rsidP="00A91D75">
            <w:pPr>
              <w:pStyle w:val="Ttulo"/>
              <w:framePr w:hSpace="0" w:wrap="auto" w:vAnchor="margin" w:xAlign="left" w:yAlign="inline"/>
              <w:rPr>
                <w:sz w:val="56"/>
                <w:szCs w:val="72"/>
                <w:lang w:bidi="es-ES"/>
              </w:rPr>
            </w:pPr>
            <w:r w:rsidRPr="00F75697">
              <w:rPr>
                <w:noProof/>
                <w:sz w:val="56"/>
                <w:szCs w:val="72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6E24D65" wp14:editId="169E8144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-6350</wp:posOffset>
                      </wp:positionV>
                      <wp:extent cx="4686935" cy="1570990"/>
                      <wp:effectExtent l="0" t="0" r="18415" b="1016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rgbClr val="00800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B8FD6" id="Rectángulo: Una sola esquina cortada 4" o:spid="_x0000_s1026" alt="rectángulo de color" style="position:absolute;margin-left:-56.45pt;margin-top:-.5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" path="m,l3935703,r751232,751232l4686935,1570990,,1570990,,xe" fillcolor="green" strokecolor="#00b050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A91D75" w:rsidRPr="00F75697">
              <w:rPr>
                <w:sz w:val="56"/>
                <w:szCs w:val="72"/>
                <w:lang w:bidi="es-ES"/>
              </w:rPr>
              <w:t>I</w:t>
            </w:r>
            <w:r w:rsidR="00F75697" w:rsidRPr="00F75697">
              <w:rPr>
                <w:sz w:val="56"/>
                <w:szCs w:val="72"/>
                <w:lang w:bidi="es-ES"/>
              </w:rPr>
              <w:t>nstructivo</w:t>
            </w:r>
          </w:p>
          <w:p w14:paraId="168684DB" w14:textId="032CF176" w:rsidR="00F75697" w:rsidRPr="004C0AD1" w:rsidRDefault="00F75697" w:rsidP="00A91D75">
            <w:pPr>
              <w:pStyle w:val="Ttulo"/>
              <w:framePr w:hSpace="0" w:wrap="auto" w:vAnchor="margin" w:xAlign="left" w:yAlign="inline"/>
            </w:pPr>
            <w:r w:rsidRPr="00F75697">
              <w:rPr>
                <w:sz w:val="56"/>
                <w:szCs w:val="72"/>
              </w:rPr>
              <w:t>Desarrollo de CRUD con Django</w:t>
            </w:r>
          </w:p>
        </w:tc>
      </w:tr>
    </w:tbl>
    <w:p w14:paraId="2E33AF10" w14:textId="77777777" w:rsidR="008568D9" w:rsidRDefault="008568D9" w:rsidP="008568D9">
      <w:pPr>
        <w:ind w:left="720" w:hanging="360"/>
      </w:pPr>
    </w:p>
    <w:p w14:paraId="30899C98" w14:textId="77777777" w:rsidR="008568D9" w:rsidRDefault="008568D9" w:rsidP="008568D9">
      <w:pPr>
        <w:ind w:left="720" w:hanging="360"/>
      </w:pPr>
    </w:p>
    <w:p w14:paraId="57F037B3" w14:textId="77777777" w:rsidR="008568D9" w:rsidRDefault="008568D9" w:rsidP="008568D9">
      <w:pPr>
        <w:ind w:left="720" w:hanging="360"/>
      </w:pPr>
    </w:p>
    <w:p w14:paraId="4ADF8F9A" w14:textId="77777777" w:rsidR="008568D9" w:rsidRDefault="008568D9" w:rsidP="008568D9">
      <w:pPr>
        <w:ind w:left="720" w:hanging="360"/>
      </w:pPr>
    </w:p>
    <w:p w14:paraId="550FDEB7" w14:textId="77777777" w:rsidR="008568D9" w:rsidRDefault="008568D9" w:rsidP="008568D9">
      <w:pPr>
        <w:ind w:left="720" w:hanging="360"/>
      </w:pPr>
    </w:p>
    <w:p w14:paraId="15D01396" w14:textId="77777777" w:rsidR="008568D9" w:rsidRDefault="008568D9" w:rsidP="008568D9">
      <w:pPr>
        <w:ind w:left="720" w:hanging="360"/>
      </w:pPr>
    </w:p>
    <w:p w14:paraId="19B44F4A" w14:textId="77777777" w:rsidR="008568D9" w:rsidRDefault="008568D9" w:rsidP="008568D9">
      <w:pPr>
        <w:ind w:left="720" w:hanging="360"/>
      </w:pPr>
    </w:p>
    <w:p w14:paraId="37EDCC1D" w14:textId="77777777" w:rsidR="008568D9" w:rsidRDefault="008568D9" w:rsidP="008568D9">
      <w:pPr>
        <w:ind w:left="720" w:hanging="360"/>
      </w:pPr>
    </w:p>
    <w:p w14:paraId="291221D4" w14:textId="77777777" w:rsidR="008568D9" w:rsidRDefault="008568D9" w:rsidP="008568D9">
      <w:pPr>
        <w:ind w:left="720" w:hanging="360"/>
      </w:pPr>
    </w:p>
    <w:p w14:paraId="568D5EFA" w14:textId="77777777" w:rsidR="008568D9" w:rsidRDefault="008568D9" w:rsidP="008568D9">
      <w:pPr>
        <w:ind w:left="720" w:hanging="360"/>
      </w:pPr>
    </w:p>
    <w:p w14:paraId="6A97F8B8" w14:textId="180C24C7" w:rsidR="008568D9" w:rsidRDefault="008568D9" w:rsidP="008568D9">
      <w:pPr>
        <w:ind w:left="720" w:hanging="360"/>
      </w:pPr>
    </w:p>
    <w:p w14:paraId="24EBB711" w14:textId="77777777" w:rsidR="00A45C94" w:rsidRDefault="00A45C94" w:rsidP="008568D9">
      <w:pPr>
        <w:ind w:left="720" w:hanging="360"/>
      </w:pPr>
    </w:p>
    <w:p w14:paraId="668CA51F" w14:textId="77777777" w:rsidR="008568D9" w:rsidRDefault="008568D9" w:rsidP="008568D9">
      <w:pPr>
        <w:ind w:left="720" w:hanging="360"/>
      </w:pPr>
    </w:p>
    <w:p w14:paraId="002DD3FB" w14:textId="77777777" w:rsidR="008568D9" w:rsidRDefault="008568D9" w:rsidP="008568D9">
      <w:pPr>
        <w:ind w:left="720" w:hanging="360"/>
      </w:pPr>
    </w:p>
    <w:p w14:paraId="14908518" w14:textId="34982545" w:rsidR="008568D9" w:rsidRPr="008568D9" w:rsidRDefault="008568D9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 w:rsidRPr="008568D9">
        <w:rPr>
          <w:rFonts w:asciiTheme="majorHAnsi" w:hAnsiTheme="majorHAnsi"/>
          <w:b/>
          <w:bCs/>
          <w:color w:val="auto"/>
          <w:sz w:val="32"/>
          <w:szCs w:val="24"/>
        </w:rPr>
        <w:t xml:space="preserve">TUTORIAL No </w:t>
      </w:r>
      <w:r w:rsidR="00E92187">
        <w:rPr>
          <w:rFonts w:asciiTheme="majorHAnsi" w:hAnsiTheme="majorHAnsi"/>
          <w:b/>
          <w:bCs/>
          <w:color w:val="auto"/>
          <w:sz w:val="32"/>
          <w:szCs w:val="24"/>
        </w:rPr>
        <w:t>5</w:t>
      </w:r>
    </w:p>
    <w:p w14:paraId="56C3B64F" w14:textId="19096A01" w:rsidR="008568D9" w:rsidRDefault="00B42A77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>
        <w:rPr>
          <w:rFonts w:asciiTheme="majorHAnsi" w:hAnsiTheme="majorHAnsi"/>
          <w:b/>
          <w:bCs/>
          <w:color w:val="auto"/>
          <w:sz w:val="32"/>
          <w:szCs w:val="24"/>
        </w:rPr>
        <w:t>Creación de vista eliminar y editar</w:t>
      </w:r>
    </w:p>
    <w:p w14:paraId="52D13DF8" w14:textId="77777777" w:rsidR="00E92187" w:rsidRPr="00B42A77" w:rsidRDefault="00E92187" w:rsidP="00E92187">
      <w:pPr>
        <w:rPr>
          <w:rFonts w:asciiTheme="majorHAnsi" w:hAnsiTheme="majorHAnsi"/>
          <w:szCs w:val="24"/>
        </w:rPr>
      </w:pPr>
      <w:r w:rsidRPr="00B42A77">
        <w:rPr>
          <w:rFonts w:asciiTheme="majorHAnsi" w:hAnsiTheme="majorHAnsi"/>
          <w:szCs w:val="24"/>
        </w:rPr>
        <w:t>Crear vista de eliminar</w:t>
      </w:r>
    </w:p>
    <w:p w14:paraId="40433F4A" w14:textId="7777777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 xml:space="preserve">Ir al archivo </w:t>
      </w:r>
      <w:proofErr w:type="spellStart"/>
      <w:r w:rsidRPr="00B42A77">
        <w:rPr>
          <w:rFonts w:asciiTheme="majorHAnsi" w:hAnsiTheme="majorHAnsi"/>
          <w:sz w:val="24"/>
          <w:szCs w:val="24"/>
        </w:rPr>
        <w:t>views</w:t>
      </w:r>
      <w:proofErr w:type="spellEnd"/>
      <w:r w:rsidRPr="00B42A77">
        <w:rPr>
          <w:rFonts w:asciiTheme="majorHAnsi" w:hAnsiTheme="majorHAnsi"/>
          <w:sz w:val="24"/>
          <w:szCs w:val="24"/>
        </w:rPr>
        <w:t xml:space="preserve"> y crear la vista para eliminar tarea</w:t>
      </w:r>
    </w:p>
    <w:p w14:paraId="6EDFDECF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1F5B443" wp14:editId="6A11226A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9EBE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79D9618" w14:textId="7777777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>Crear la ruta para eliminar</w:t>
      </w:r>
    </w:p>
    <w:p w14:paraId="739403F6" w14:textId="3A315184" w:rsidR="00E9218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E621F90" wp14:editId="0561B61A">
            <wp:extent cx="5612130" cy="3156585"/>
            <wp:effectExtent l="0" t="0" r="7620" b="571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1158" w14:textId="56D30F05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9F4198A" w14:textId="2484C476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471AA21" w14:textId="67985D7F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5B47C31A" w14:textId="77777777" w:rsidR="00B42A77" w:rsidRP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068EE47" w14:textId="673692FA" w:rsidR="00E9218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lastRenderedPageBreak/>
        <w:t xml:space="preserve"> Modificar el archivo home.html</w:t>
      </w:r>
    </w:p>
    <w:p w14:paraId="33B1770F" w14:textId="77777777" w:rsidR="00B42A77" w:rsidRPr="00B42A77" w:rsidRDefault="00B42A77" w:rsidP="00B42A77">
      <w:pPr>
        <w:pStyle w:val="Prrafodelista"/>
        <w:rPr>
          <w:rFonts w:asciiTheme="majorHAnsi" w:hAnsiTheme="majorHAnsi"/>
          <w:sz w:val="24"/>
          <w:szCs w:val="24"/>
        </w:rPr>
      </w:pPr>
    </w:p>
    <w:p w14:paraId="2489E1A7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093AE4F" wp14:editId="0C92BC4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E8F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CDE2B4F" w14:textId="0D242BB8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22305D1A" w14:textId="780A0822" w:rsidR="00E92187" w:rsidRPr="00B42A77" w:rsidRDefault="00B42A7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 el a</w:t>
      </w:r>
      <w:r w:rsidR="00E92187" w:rsidRPr="00B42A77">
        <w:rPr>
          <w:rFonts w:asciiTheme="majorHAnsi" w:hAnsiTheme="majorHAnsi"/>
          <w:sz w:val="24"/>
          <w:szCs w:val="24"/>
        </w:rPr>
        <w:t>rchivo views.py</w:t>
      </w:r>
      <w:r>
        <w:rPr>
          <w:rFonts w:asciiTheme="majorHAnsi" w:hAnsiTheme="majorHAnsi"/>
          <w:sz w:val="24"/>
          <w:szCs w:val="24"/>
        </w:rPr>
        <w:t>, se crea la vista editar</w:t>
      </w:r>
    </w:p>
    <w:p w14:paraId="34707B66" w14:textId="6689128E" w:rsidR="00E9218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44DD6BE" wp14:editId="693426E4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B83D" w14:textId="2B3DD028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D6759C1" w14:textId="00EB4F68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5E51F9DC" w14:textId="09EB45CB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21E125A9" w14:textId="556E7E9D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0AFC2C0C" w14:textId="07328821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389CFD35" w14:textId="79AA9BF6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212E3809" w14:textId="05287AEE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D009EC6" w14:textId="1BD8197A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4C56276D" w14:textId="20334CBA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B134406" w14:textId="77777777" w:rsidR="00B42A77" w:rsidRP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5A3AC06F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AF54E00" w14:textId="12CDD2B9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>Se crea la ruta para eliminar</w:t>
      </w:r>
      <w:r w:rsidR="00B42A77">
        <w:rPr>
          <w:rFonts w:asciiTheme="majorHAnsi" w:hAnsiTheme="majorHAnsi"/>
          <w:sz w:val="24"/>
          <w:szCs w:val="24"/>
        </w:rPr>
        <w:t xml:space="preserve"> y editar </w:t>
      </w:r>
      <w:r w:rsidRPr="00B42A77">
        <w:rPr>
          <w:rFonts w:asciiTheme="majorHAnsi" w:hAnsiTheme="majorHAnsi"/>
          <w:sz w:val="24"/>
          <w:szCs w:val="24"/>
        </w:rPr>
        <w:t>en el archivo urls.py</w:t>
      </w:r>
    </w:p>
    <w:p w14:paraId="4FBE0A26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0C4DA03" wp14:editId="6AEC6F1E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3DD4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388C8AF" w14:textId="7777777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 xml:space="preserve">Se crea el archivo editar.html dentro de la </w:t>
      </w:r>
      <w:proofErr w:type="gramStart"/>
      <w:r w:rsidRPr="00B42A77">
        <w:rPr>
          <w:rFonts w:asciiTheme="majorHAnsi" w:hAnsiTheme="majorHAnsi"/>
          <w:sz w:val="24"/>
          <w:szCs w:val="24"/>
        </w:rPr>
        <w:t>app</w:t>
      </w:r>
      <w:proofErr w:type="gramEnd"/>
      <w:r w:rsidRPr="00B42A77">
        <w:rPr>
          <w:rFonts w:asciiTheme="majorHAnsi" w:hAnsiTheme="majorHAnsi"/>
          <w:sz w:val="24"/>
          <w:szCs w:val="24"/>
        </w:rPr>
        <w:t xml:space="preserve"> todo -&gt;template-&gt;todo</w:t>
      </w:r>
    </w:p>
    <w:p w14:paraId="01878CD0" w14:textId="5D258CD2" w:rsidR="00E9218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B6FBD6D" wp14:editId="58C2A4E3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AD6" w14:textId="5CAFFF59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6E3EE98" w14:textId="51452152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41C3A67" w14:textId="29F965AC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5FBE52AC" w14:textId="23766C80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12D2014" w14:textId="0B344DE0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09C3D19" w14:textId="34E0E729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3310EC22" w14:textId="2B3F9ED5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42BD19FC" w14:textId="6B9AB2C2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28C8B0FE" w14:textId="363AC522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07A9806C" w14:textId="0CB06543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6296D64" w14:textId="5E567C0E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06DE252" w14:textId="77777777" w:rsidR="00B42A77" w:rsidRP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4831B39F" w14:textId="7777777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>Se modifica el archivo home.html</w:t>
      </w:r>
    </w:p>
    <w:p w14:paraId="35C4AD1C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E3C6B56" wp14:editId="2EEE9809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E203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5B87AEF" w14:textId="7777777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 xml:space="preserve">Se levanta el servidor </w:t>
      </w:r>
    </w:p>
    <w:p w14:paraId="4151079A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24B6A4A" wp14:editId="72394443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849F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029EBEF1" w14:textId="77777777" w:rsidR="00D00418" w:rsidRDefault="00D00418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</w:p>
    <w:sectPr w:rsidR="00D00418" w:rsidSect="00911CD5">
      <w:headerReference w:type="default" r:id="rId18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E0678" w14:textId="77777777" w:rsidR="007D34E4" w:rsidRDefault="007D34E4" w:rsidP="00A91D75">
      <w:r>
        <w:separator/>
      </w:r>
    </w:p>
  </w:endnote>
  <w:endnote w:type="continuationSeparator" w:id="0">
    <w:p w14:paraId="0E2D31E9" w14:textId="77777777" w:rsidR="007D34E4" w:rsidRDefault="007D34E4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0764E" w14:textId="77777777" w:rsidR="007D34E4" w:rsidRDefault="007D34E4" w:rsidP="00A91D75">
      <w:r>
        <w:separator/>
      </w:r>
    </w:p>
  </w:footnote>
  <w:footnote w:type="continuationSeparator" w:id="0">
    <w:p w14:paraId="240A7309" w14:textId="77777777" w:rsidR="007D34E4" w:rsidRDefault="007D34E4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5BCBADAE" w14:textId="77777777" w:rsidTr="00A7217A">
      <w:trPr>
        <w:trHeight w:val="1060"/>
      </w:trPr>
      <w:tc>
        <w:tcPr>
          <w:tcW w:w="5861" w:type="dxa"/>
        </w:tcPr>
        <w:p w14:paraId="28BEEDBE" w14:textId="77777777" w:rsidR="008759A8" w:rsidRDefault="008759A8" w:rsidP="00A7217A">
          <w:pPr>
            <w:pStyle w:val="Encabezado"/>
            <w:spacing w:after="0"/>
          </w:pPr>
          <w:r w:rsidRPr="008759A8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59D4329" wp14:editId="5D265AFA">
                    <wp:extent cx="1442085" cy="0"/>
                    <wp:effectExtent l="19050" t="19050" r="24765" b="38100"/>
                    <wp:docPr id="17" name="Conector recto 17" descr="línea rec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089A0783" id="Conector recto 17" o:spid="_x0000_s1026" alt="línea rec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3FB34786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D15EB" wp14:editId="10BE9DD5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9C704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7D15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1379C704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7BB9B676" wp14:editId="1E99D504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B8986E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7BB9B676" id="Rectángulo: Una sola esquina cortada 15" o:spid="_x0000_s1029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3B8986E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1C7D2B9B"/>
    <w:multiLevelType w:val="hybridMultilevel"/>
    <w:tmpl w:val="0D76A5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4BC1170"/>
    <w:multiLevelType w:val="hybridMultilevel"/>
    <w:tmpl w:val="152A48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9E65D4"/>
    <w:multiLevelType w:val="hybridMultilevel"/>
    <w:tmpl w:val="3EAA6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A1C3826"/>
    <w:multiLevelType w:val="hybridMultilevel"/>
    <w:tmpl w:val="6060B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4" w15:restartNumberingAfterBreak="0">
    <w:nsid w:val="6A336F72"/>
    <w:multiLevelType w:val="hybridMultilevel"/>
    <w:tmpl w:val="421CA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780950">
    <w:abstractNumId w:val="2"/>
  </w:num>
  <w:num w:numId="2" w16cid:durableId="1533224200">
    <w:abstractNumId w:val="2"/>
    <w:lvlOverride w:ilvl="0">
      <w:startOverride w:val="1"/>
    </w:lvlOverride>
  </w:num>
  <w:num w:numId="3" w16cid:durableId="2141144943">
    <w:abstractNumId w:val="5"/>
  </w:num>
  <w:num w:numId="4" w16cid:durableId="553155798">
    <w:abstractNumId w:val="2"/>
    <w:lvlOverride w:ilvl="0">
      <w:startOverride w:val="1"/>
    </w:lvlOverride>
  </w:num>
  <w:num w:numId="5" w16cid:durableId="258760701">
    <w:abstractNumId w:val="2"/>
    <w:lvlOverride w:ilvl="0">
      <w:startOverride w:val="1"/>
    </w:lvlOverride>
  </w:num>
  <w:num w:numId="6" w16cid:durableId="1060400785">
    <w:abstractNumId w:val="2"/>
    <w:lvlOverride w:ilvl="0">
      <w:startOverride w:val="1"/>
    </w:lvlOverride>
  </w:num>
  <w:num w:numId="7" w16cid:durableId="131019866">
    <w:abstractNumId w:val="2"/>
    <w:lvlOverride w:ilvl="0">
      <w:startOverride w:val="1"/>
    </w:lvlOverride>
  </w:num>
  <w:num w:numId="8" w16cid:durableId="1444575337">
    <w:abstractNumId w:val="0"/>
  </w:num>
  <w:num w:numId="9" w16cid:durableId="1658797948">
    <w:abstractNumId w:val="16"/>
  </w:num>
  <w:num w:numId="10" w16cid:durableId="1058552791">
    <w:abstractNumId w:val="13"/>
  </w:num>
  <w:num w:numId="11" w16cid:durableId="393821598">
    <w:abstractNumId w:val="13"/>
    <w:lvlOverride w:ilvl="0">
      <w:lvl w:ilvl="0">
        <w:start w:val="1"/>
        <w:numFmt w:val="bullet"/>
        <w:pStyle w:val="Listaconvieta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422415603">
    <w:abstractNumId w:val="13"/>
  </w:num>
  <w:num w:numId="13" w16cid:durableId="407390514">
    <w:abstractNumId w:val="13"/>
  </w:num>
  <w:num w:numId="14" w16cid:durableId="640622444">
    <w:abstractNumId w:val="13"/>
    <w:lvlOverride w:ilvl="0">
      <w:lvl w:ilvl="0">
        <w:start w:val="1"/>
        <w:numFmt w:val="bullet"/>
        <w:pStyle w:val="Listaconvieta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680035702">
    <w:abstractNumId w:val="13"/>
    <w:lvlOverride w:ilvl="0">
      <w:lvl w:ilvl="0">
        <w:start w:val="1"/>
        <w:numFmt w:val="bullet"/>
        <w:pStyle w:val="Listaconvieta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3772436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03070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288579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05210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45487586">
    <w:abstractNumId w:val="9"/>
  </w:num>
  <w:num w:numId="21" w16cid:durableId="1580098000">
    <w:abstractNumId w:val="12"/>
  </w:num>
  <w:num w:numId="22" w16cid:durableId="818574704">
    <w:abstractNumId w:val="6"/>
  </w:num>
  <w:num w:numId="23" w16cid:durableId="1251112103">
    <w:abstractNumId w:val="4"/>
  </w:num>
  <w:num w:numId="24" w16cid:durableId="237399884">
    <w:abstractNumId w:val="1"/>
  </w:num>
  <w:num w:numId="25" w16cid:durableId="1935239797">
    <w:abstractNumId w:val="10"/>
  </w:num>
  <w:num w:numId="26" w16cid:durableId="1202326055">
    <w:abstractNumId w:val="15"/>
  </w:num>
  <w:num w:numId="27" w16cid:durableId="1737976085">
    <w:abstractNumId w:val="14"/>
  </w:num>
  <w:num w:numId="28" w16cid:durableId="1181625425">
    <w:abstractNumId w:val="8"/>
  </w:num>
  <w:num w:numId="29" w16cid:durableId="1861702631">
    <w:abstractNumId w:val="11"/>
  </w:num>
  <w:num w:numId="30" w16cid:durableId="1425612583">
    <w:abstractNumId w:val="7"/>
  </w:num>
  <w:num w:numId="31" w16cid:durableId="21165528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97"/>
    <w:rsid w:val="00007474"/>
    <w:rsid w:val="0002111D"/>
    <w:rsid w:val="000A7B38"/>
    <w:rsid w:val="00184B35"/>
    <w:rsid w:val="001865F2"/>
    <w:rsid w:val="001B5EEA"/>
    <w:rsid w:val="001C0E32"/>
    <w:rsid w:val="001E59F3"/>
    <w:rsid w:val="002063EE"/>
    <w:rsid w:val="00226FF2"/>
    <w:rsid w:val="002B67D3"/>
    <w:rsid w:val="002C7D93"/>
    <w:rsid w:val="00342438"/>
    <w:rsid w:val="003F429C"/>
    <w:rsid w:val="0040446E"/>
    <w:rsid w:val="00460627"/>
    <w:rsid w:val="004A3529"/>
    <w:rsid w:val="004C0AD1"/>
    <w:rsid w:val="00577305"/>
    <w:rsid w:val="005C2E0B"/>
    <w:rsid w:val="006003D5"/>
    <w:rsid w:val="006C031C"/>
    <w:rsid w:val="00751E57"/>
    <w:rsid w:val="00760843"/>
    <w:rsid w:val="007B0DFA"/>
    <w:rsid w:val="007D34E4"/>
    <w:rsid w:val="007E5E59"/>
    <w:rsid w:val="008034BE"/>
    <w:rsid w:val="00823D33"/>
    <w:rsid w:val="008568D9"/>
    <w:rsid w:val="008759A8"/>
    <w:rsid w:val="00895034"/>
    <w:rsid w:val="008A5FF8"/>
    <w:rsid w:val="008B46AB"/>
    <w:rsid w:val="008E707B"/>
    <w:rsid w:val="00911CD5"/>
    <w:rsid w:val="009210A6"/>
    <w:rsid w:val="00924378"/>
    <w:rsid w:val="00944D7A"/>
    <w:rsid w:val="009A0F76"/>
    <w:rsid w:val="00A03BCD"/>
    <w:rsid w:val="00A45C94"/>
    <w:rsid w:val="00A7217A"/>
    <w:rsid w:val="00A86068"/>
    <w:rsid w:val="00A91D75"/>
    <w:rsid w:val="00AC343A"/>
    <w:rsid w:val="00AD09FD"/>
    <w:rsid w:val="00B20E4B"/>
    <w:rsid w:val="00B42A77"/>
    <w:rsid w:val="00BB46D8"/>
    <w:rsid w:val="00C04E88"/>
    <w:rsid w:val="00C50FEA"/>
    <w:rsid w:val="00C6323A"/>
    <w:rsid w:val="00C87193"/>
    <w:rsid w:val="00CB27A1"/>
    <w:rsid w:val="00D00418"/>
    <w:rsid w:val="00D476F7"/>
    <w:rsid w:val="00D55CBC"/>
    <w:rsid w:val="00D8631A"/>
    <w:rsid w:val="00D87CD8"/>
    <w:rsid w:val="00DB46BE"/>
    <w:rsid w:val="00DF1CFA"/>
    <w:rsid w:val="00E523C3"/>
    <w:rsid w:val="00E5388E"/>
    <w:rsid w:val="00E6016B"/>
    <w:rsid w:val="00E71F3A"/>
    <w:rsid w:val="00E92187"/>
    <w:rsid w:val="00E94B95"/>
    <w:rsid w:val="00ED6905"/>
    <w:rsid w:val="00EF64C7"/>
    <w:rsid w:val="00F15904"/>
    <w:rsid w:val="00F75697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C84C75A"/>
  <w15:docId w15:val="{DE68ACC4-C0DC-4820-AE0F-47A93259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8568D9"/>
    <w:pPr>
      <w:spacing w:after="160" w:line="259" w:lineRule="auto"/>
      <w:ind w:left="720"/>
    </w:pPr>
    <w:rPr>
      <w:color w:val="auto"/>
      <w:sz w:val="22"/>
      <w:szCs w:val="22"/>
      <w:lang w:val="es-CO" w:eastAsia="en-US"/>
    </w:rPr>
  </w:style>
  <w:style w:type="paragraph" w:customStyle="1" w:styleId="Default">
    <w:name w:val="Default"/>
    <w:rsid w:val="004044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CO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ena%20Cruz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</Template>
  <TotalTime>5</TotalTime>
  <Pages>5</Pages>
  <Words>84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Milena Cruz</dc:creator>
  <cp:keywords/>
  <cp:lastModifiedBy>Sandra Milena Cruz Molano</cp:lastModifiedBy>
  <cp:revision>2</cp:revision>
  <cp:lastPrinted>2023-02-01T02:02:00Z</cp:lastPrinted>
  <dcterms:created xsi:type="dcterms:W3CDTF">2023-02-01T02:09:00Z</dcterms:created>
  <dcterms:modified xsi:type="dcterms:W3CDTF">2023-02-01T02:09:00Z</dcterms:modified>
  <cp:contentStatus/>
  <cp:version/>
</cp:coreProperties>
</file>